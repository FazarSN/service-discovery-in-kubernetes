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77777777" w:rsidR="00D62083" w:rsidRDefault="00D62083" w:rsidP="00FA7537">
      <w:pPr>
        <w:pStyle w:val="ListParagraph"/>
        <w:numPr>
          <w:ilvl w:val="0"/>
          <w:numId w:val="23"/>
        </w:numPr>
        <w:jc w:val="both"/>
      </w:pPr>
      <w:r>
        <w:t>Feign</w:t>
      </w:r>
    </w:p>
    <w:p w14:paraId="6DAB0A96" w14:textId="77777777" w:rsidR="006E12C0" w:rsidRDefault="006E12C0" w:rsidP="00FA7537">
      <w:pPr>
        <w:pStyle w:val="ListParagraph"/>
        <w:numPr>
          <w:ilvl w:val="0"/>
          <w:numId w:val="23"/>
        </w:numPr>
        <w:jc w:val="both"/>
      </w:pPr>
      <w:r>
        <w:t>Sleuth</w:t>
      </w:r>
    </w:p>
    <w:p w14:paraId="55C2041E" w14:textId="77777777" w:rsidR="00D62083" w:rsidRDefault="00D62083" w:rsidP="00FA7537">
      <w:pPr>
        <w:pStyle w:val="ListParagraph"/>
        <w:numPr>
          <w:ilvl w:val="0"/>
          <w:numId w:val="23"/>
        </w:numPr>
        <w:jc w:val="both"/>
      </w:pPr>
      <w:r>
        <w:t>Zipkin</w:t>
      </w:r>
    </w:p>
    <w:p w14:paraId="0F24D4D5" w14:textId="77777777" w:rsidR="00D62083" w:rsidRDefault="00D62083" w:rsidP="00FA7537">
      <w:pPr>
        <w:pStyle w:val="ListParagraph"/>
        <w:numPr>
          <w:ilvl w:val="0"/>
          <w:numId w:val="23"/>
        </w:numPr>
        <w:jc w:val="both"/>
      </w:pPr>
      <w:r>
        <w:t>RabbitMQ</w:t>
      </w:r>
    </w:p>
    <w:p w14:paraId="1305B25E" w14:textId="77777777" w:rsidR="00D62083" w:rsidRPr="0026504D" w:rsidRDefault="00D62083" w:rsidP="00FA7537">
      <w:pPr>
        <w:pStyle w:val="ListParagraph"/>
        <w:numPr>
          <w:ilvl w:val="0"/>
          <w:numId w:val="23"/>
        </w:numPr>
        <w:jc w:val="both"/>
      </w:pPr>
      <w:r>
        <w:t>Zuul API Gateway</w:t>
      </w:r>
    </w:p>
    <w:p w14:paraId="5C988275" w14:textId="77777777" w:rsidR="0026484A" w:rsidRPr="0026504D" w:rsidRDefault="00D62083" w:rsidP="00FA7537">
      <w:pPr>
        <w:pStyle w:val="Heading1"/>
        <w:jc w:val="both"/>
      </w:pPr>
      <w:r>
        <w:t>Architecture</w:t>
      </w:r>
    </w:p>
    <w:p w14:paraId="61D1B930" w14:textId="77777777" w:rsidR="00F131F3" w:rsidRDefault="00D62083" w:rsidP="00FA7537">
      <w:pPr>
        <w:jc w:val="both"/>
      </w:pPr>
      <w:r>
        <w:t>The architecture we will use is describe bel</w:t>
      </w:r>
      <w:r w:rsidR="007B6642">
        <w:t>ow</w:t>
      </w:r>
      <w:r>
        <w:t>:</w:t>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bookmarkStart w:id="1" w:name="_GoBack"/>
      <w:bookmarkEnd w:id="1"/>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lastRenderedPageBreak/>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3593A979" w:rsidR="00697EC7" w:rsidRDefault="00C872D0" w:rsidP="00FA7537">
      <w:pPr>
        <w:pStyle w:val="Heading1"/>
        <w:jc w:val="both"/>
        <w:rPr>
          <w:rStyle w:val="Strong"/>
        </w:rPr>
      </w:pPr>
      <w:r>
        <w:t>Preparation Step</w:t>
      </w:r>
    </w:p>
    <w:p w14:paraId="0E7CE516" w14:textId="68D4C8C8" w:rsidR="00697EC7" w:rsidRDefault="004D48EF" w:rsidP="00C872D0">
      <w:pPr>
        <w:pStyle w:val="ListParagraph"/>
        <w:numPr>
          <w:ilvl w:val="0"/>
          <w:numId w:val="34"/>
        </w:numPr>
        <w:tabs>
          <w:tab w:val="left" w:pos="5700"/>
        </w:tabs>
        <w:jc w:val="both"/>
      </w:pPr>
      <w:r>
        <w:t xml:space="preserve"> clone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564336A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054214D9" w:rsidR="009E5D6D" w:rsidRDefault="009E5D6D" w:rsidP="00FA7537">
      <w:pPr>
        <w:pStyle w:val="ListParagraph"/>
        <w:tabs>
          <w:tab w:val="left" w:pos="5700"/>
        </w:tabs>
        <w:ind w:left="1080"/>
        <w:jc w:val="both"/>
      </w:pPr>
      <w:r>
        <w:t>kubectl describe services rabbitmq-service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25384AED"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2F3A4038"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get services</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CA996F"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07E36975" w:rsidR="00961C27" w:rsidRPr="00961C27"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6F59AEB9" w:rsidR="00961C27" w:rsidRPr="00961C27" w:rsidRDefault="00961C27" w:rsidP="00FA7537">
      <w:pPr>
        <w:pStyle w:val="ListParagraph"/>
        <w:tabs>
          <w:tab w:val="left" w:pos="5700"/>
        </w:tabs>
        <w:jc w:val="both"/>
        <w:rPr>
          <w:rFonts w:ascii="Courier New" w:hAnsi="Courier New" w:cs="Courier New"/>
        </w:rPr>
      </w:pPr>
      <w:r w:rsidRPr="00961C27">
        <w:rPr>
          <w:rFonts w:ascii="Courier New" w:hAnsi="Courier New" w:cs="Courier New"/>
        </w:rPr>
        <w:t>kubectl get pods --selector=app=currency-exchange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2B357F9D" w:rsidR="00DB46AB"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describe services currency-exchange-service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64389AE5"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currency-exchange-service.default.svc.cluster.local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4FAC9C92" w:rsidR="00C52B64" w:rsidRPr="00C872D0" w:rsidRDefault="00946AF2" w:rsidP="00FA7537">
      <w:pPr>
        <w:pStyle w:val="ListParagraph"/>
        <w:jc w:val="both"/>
        <w:rPr>
          <w:rFonts w:ascii="Courier New" w:hAnsi="Courier New" w:cs="Courier New"/>
        </w:rPr>
      </w:pPr>
      <w:r w:rsidRPr="00C872D0">
        <w:rPr>
          <w:rFonts w:ascii="Courier New" w:hAnsi="Courier New" w:cs="Courier New"/>
        </w:rPr>
        <w:t>kubectl port-forward svc/currency-exchange-service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8E1CB06"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http://currency-exchange-service.default.svc.cluster.local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0AF58245"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55C6876D"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62F38F1D"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t>More detail about pods:</w:t>
      </w:r>
    </w:p>
    <w:p w14:paraId="221C187F" w14:textId="7B38FF1A"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lastRenderedPageBreak/>
        <w:t xml:space="preserve">kubectl describe pods </w:t>
      </w:r>
      <w:r w:rsidRPr="00FF5D69">
        <w:rPr>
          <w:rFonts w:ascii="Courier New" w:hAnsi="Courier New" w:cs="Courier New"/>
          <w:highlight w:val="yellow"/>
        </w:rPr>
        <w:t>spring-api-gateway-server-pod-7cb54d8448-gnkn7</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7FC3463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p>
    <w:p w14:paraId="3EF30186" w14:textId="7130DE8B" w:rsidR="007B7C43" w:rsidRDefault="00FF5D69" w:rsidP="007B7C43">
      <w:pPr>
        <w:pStyle w:val="ListParagraph"/>
        <w:tabs>
          <w:tab w:val="left" w:pos="5700"/>
        </w:tabs>
        <w:jc w:val="both"/>
      </w:pPr>
      <w:r>
        <w:rPr>
          <w:noProof/>
        </w:rPr>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lastRenderedPageBreak/>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lastRenderedPageBreak/>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lastRenderedPageBreak/>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0ABAAC39"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72C3713E"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p>
    <w:p w14:paraId="29D5CC50" w14:textId="66DFA53F" w:rsidR="00B66016" w:rsidRDefault="00A91F22" w:rsidP="00B66016">
      <w:pPr>
        <w:pStyle w:val="ListParagraph"/>
        <w:jc w:val="both"/>
      </w:pPr>
      <w:r>
        <w:rPr>
          <w:noProof/>
        </w:rPr>
        <w:lastRenderedPageBreak/>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t>Check replica set</w:t>
      </w:r>
    </w:p>
    <w:p w14:paraId="0378C760" w14:textId="1F3A8F4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5AA841D8"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059C233C"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p>
    <w:p w14:paraId="06222906" w14:textId="31F3AD5A" w:rsidR="00B66016" w:rsidRDefault="001B3773" w:rsidP="00B66016">
      <w:pPr>
        <w:pStyle w:val="ListParagraph"/>
        <w:tabs>
          <w:tab w:val="left" w:pos="5700"/>
        </w:tabs>
        <w:jc w:val="both"/>
      </w:pPr>
      <w:r>
        <w:rPr>
          <w:noProof/>
        </w:rPr>
        <w:lastRenderedPageBreak/>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69B31C4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.default.svc.cluster.local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682401C1"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deployment.v1.apps/currency-exchange-d currency-exchange=sidie88/currency-exchange-sevice:v2</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5E5F0B43"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7A5D4" w14:textId="77777777" w:rsidR="00F92502" w:rsidRDefault="00F92502">
      <w:pPr>
        <w:spacing w:line="240" w:lineRule="auto"/>
      </w:pPr>
      <w:r>
        <w:separator/>
      </w:r>
    </w:p>
  </w:endnote>
  <w:endnote w:type="continuationSeparator" w:id="0">
    <w:p w14:paraId="210F9F9A" w14:textId="77777777" w:rsidR="00F92502" w:rsidRDefault="00F92502">
      <w:pPr>
        <w:spacing w:line="240" w:lineRule="auto"/>
      </w:pPr>
      <w:r>
        <w:continuationSeparator/>
      </w:r>
    </w:p>
  </w:endnote>
  <w:endnote w:type="continuationNotice" w:id="1">
    <w:p w14:paraId="6663F65C" w14:textId="77777777" w:rsidR="00F92502" w:rsidRDefault="00F9250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02656" w14:textId="77777777" w:rsidR="00F92502" w:rsidRDefault="00F92502">
      <w:pPr>
        <w:spacing w:line="240" w:lineRule="auto"/>
      </w:pPr>
      <w:r>
        <w:separator/>
      </w:r>
    </w:p>
  </w:footnote>
  <w:footnote w:type="continuationSeparator" w:id="0">
    <w:p w14:paraId="33EE7368" w14:textId="77777777" w:rsidR="00F92502" w:rsidRDefault="00F92502">
      <w:pPr>
        <w:spacing w:line="240" w:lineRule="auto"/>
      </w:pPr>
      <w:r>
        <w:continuationSeparator/>
      </w:r>
    </w:p>
  </w:footnote>
  <w:footnote w:type="continuationNotice" w:id="1">
    <w:p w14:paraId="46B415BE" w14:textId="77777777" w:rsidR="00F92502" w:rsidRDefault="00F92502">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A662D"/>
    <w:rsid w:val="001A728C"/>
    <w:rsid w:val="001B290F"/>
    <w:rsid w:val="001B3773"/>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5166"/>
    <w:rsid w:val="006F4D31"/>
    <w:rsid w:val="006F53EE"/>
    <w:rsid w:val="00717507"/>
    <w:rsid w:val="007263B8"/>
    <w:rsid w:val="00726D9C"/>
    <w:rsid w:val="00726F2C"/>
    <w:rsid w:val="00734DC0"/>
    <w:rsid w:val="00736D30"/>
    <w:rsid w:val="00742FF3"/>
    <w:rsid w:val="00760EE2"/>
    <w:rsid w:val="00762D0A"/>
    <w:rsid w:val="00776395"/>
    <w:rsid w:val="0078378D"/>
    <w:rsid w:val="00794B27"/>
    <w:rsid w:val="00796D51"/>
    <w:rsid w:val="00797862"/>
    <w:rsid w:val="007A7846"/>
    <w:rsid w:val="007B0750"/>
    <w:rsid w:val="007B6642"/>
    <w:rsid w:val="007B689D"/>
    <w:rsid w:val="007B7C43"/>
    <w:rsid w:val="007C2EEC"/>
    <w:rsid w:val="007C65A1"/>
    <w:rsid w:val="007D0F94"/>
    <w:rsid w:val="007E2825"/>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2502"/>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1333F-5757-4F63-B7D3-61AD3B0B3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25</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2019-08-12T01:38:00Z</dcterms:modified>
</cp:coreProperties>
</file>