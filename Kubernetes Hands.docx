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48EE45B5" w:rsidR="00D62083" w:rsidRDefault="00D62083" w:rsidP="00FA7537">
      <w:pPr>
        <w:pStyle w:val="ListParagraph"/>
        <w:numPr>
          <w:ilvl w:val="0"/>
          <w:numId w:val="23"/>
        </w:numPr>
        <w:jc w:val="both"/>
      </w:pPr>
      <w:r>
        <w:t>Feign</w:t>
      </w:r>
      <w:r w:rsidR="00B10488">
        <w:t xml:space="preserve"> =&gt; </w:t>
      </w:r>
      <w:r w:rsidR="00D02AD5">
        <w:t>S</w:t>
      </w:r>
      <w:r w:rsidR="00B10488">
        <w:t xml:space="preserve">pring </w:t>
      </w:r>
      <w:r w:rsidR="00D02AD5">
        <w:t>C</w:t>
      </w:r>
      <w:r w:rsidR="00B10488">
        <w:t xml:space="preserve">loud </w:t>
      </w:r>
      <w:r w:rsidR="00D02AD5">
        <w:t>L</w:t>
      </w:r>
      <w:r w:rsidR="00D02AD5">
        <w:t xml:space="preserve">ibrary </w:t>
      </w:r>
      <w:r w:rsidR="00B10488">
        <w:t>for REST Client</w:t>
      </w:r>
    </w:p>
    <w:p w14:paraId="6DAB0A96" w14:textId="57A4B234" w:rsidR="006E12C0" w:rsidRDefault="006E12C0" w:rsidP="00FA7537">
      <w:pPr>
        <w:pStyle w:val="ListParagraph"/>
        <w:numPr>
          <w:ilvl w:val="0"/>
          <w:numId w:val="23"/>
        </w:numPr>
        <w:jc w:val="both"/>
      </w:pPr>
      <w:r>
        <w:t>Sleuth</w:t>
      </w:r>
      <w:r w:rsidR="00B10488">
        <w:t xml:space="preserve"> =&gt; </w:t>
      </w:r>
      <w:r w:rsidR="00D02AD5">
        <w:t xml:space="preserve">Spring Cloud Library </w:t>
      </w:r>
      <w:r w:rsidR="00D02AD5">
        <w:t xml:space="preserve">for </w:t>
      </w:r>
      <w:r w:rsidR="001B4ACA">
        <w:t>distributed tracing</w:t>
      </w:r>
    </w:p>
    <w:p w14:paraId="55C2041E" w14:textId="645559BE" w:rsidR="00D62083" w:rsidRDefault="00D62083" w:rsidP="00FA7537">
      <w:pPr>
        <w:pStyle w:val="ListParagraph"/>
        <w:numPr>
          <w:ilvl w:val="0"/>
          <w:numId w:val="23"/>
        </w:numPr>
        <w:jc w:val="both"/>
      </w:pPr>
      <w:r>
        <w:t>Zipkin</w:t>
      </w:r>
      <w:r w:rsidR="00B10488">
        <w:t xml:space="preserve"> =&gt; </w:t>
      </w:r>
      <w:r w:rsidR="00D02AD5">
        <w:t xml:space="preserve">Distributed </w:t>
      </w:r>
      <w:r w:rsidR="00B10488">
        <w:t>Tracing Server</w:t>
      </w:r>
    </w:p>
    <w:p w14:paraId="0F24D4D5" w14:textId="0EC63FD2" w:rsidR="00D62083" w:rsidRDefault="00D62083" w:rsidP="00FA7537">
      <w:pPr>
        <w:pStyle w:val="ListParagraph"/>
        <w:numPr>
          <w:ilvl w:val="0"/>
          <w:numId w:val="23"/>
        </w:numPr>
        <w:jc w:val="both"/>
      </w:pPr>
      <w:r>
        <w:t>RabbitMQ</w:t>
      </w:r>
      <w:r w:rsidR="00B10488">
        <w:t xml:space="preserve"> =&gt; Message Queue Server</w:t>
      </w:r>
    </w:p>
    <w:p w14:paraId="1305B25E" w14:textId="2BB29BF2" w:rsidR="00D62083" w:rsidRPr="0026504D" w:rsidRDefault="00D62083" w:rsidP="00FA7537">
      <w:pPr>
        <w:pStyle w:val="ListParagraph"/>
        <w:numPr>
          <w:ilvl w:val="0"/>
          <w:numId w:val="23"/>
        </w:numPr>
        <w:jc w:val="both"/>
      </w:pPr>
      <w:r>
        <w:t>Zuul API Gateway</w:t>
      </w:r>
      <w:r w:rsidR="00B10488">
        <w:t xml:space="preserve"> =&gt; Spring Cloud </w:t>
      </w:r>
      <w:r w:rsidR="00D02AD5">
        <w:t xml:space="preserve">library </w:t>
      </w:r>
      <w:r w:rsidR="00D02AD5">
        <w:t xml:space="preserve">for </w:t>
      </w:r>
      <w:r w:rsidR="00B10488">
        <w:t>API Gateway</w:t>
      </w:r>
    </w:p>
    <w:p w14:paraId="5C988275" w14:textId="77777777" w:rsidR="0026484A" w:rsidRPr="0026504D" w:rsidRDefault="00D62083" w:rsidP="00FA7537">
      <w:pPr>
        <w:pStyle w:val="Heading1"/>
        <w:jc w:val="both"/>
      </w:pPr>
      <w:r>
        <w:t>Architecture</w:t>
      </w:r>
    </w:p>
    <w:p w14:paraId="61D1B930" w14:textId="705C4BB2" w:rsidR="00F131F3" w:rsidRDefault="00D62083" w:rsidP="00FA7537">
      <w:pPr>
        <w:jc w:val="both"/>
      </w:pPr>
      <w:r>
        <w:t>The architecture we will use is describe bel</w:t>
      </w:r>
      <w:r w:rsidR="007B6642">
        <w:t>ow</w:t>
      </w:r>
      <w:r>
        <w:t>:</w:t>
      </w:r>
      <w:r w:rsidR="00482393">
        <w:tab/>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3EE9713D" w14:textId="7BF87C8F" w:rsidR="00EE2657" w:rsidRDefault="00EE2657" w:rsidP="00EE2657">
      <w:pPr>
        <w:jc w:val="both"/>
      </w:pPr>
      <w:r>
        <w:t>You can choose option below:</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lastRenderedPageBreak/>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724F6AD7" w:rsidR="00697EC7" w:rsidRDefault="00C872D0" w:rsidP="00FA7537">
      <w:pPr>
        <w:pStyle w:val="Heading1"/>
        <w:jc w:val="both"/>
        <w:rPr>
          <w:rStyle w:val="Strong"/>
        </w:rPr>
      </w:pPr>
      <w:r>
        <w:t>Preparation Step</w:t>
      </w:r>
      <w:r w:rsidR="007F038D">
        <w:t xml:space="preserve"> &amp; Notes</w:t>
      </w:r>
    </w:p>
    <w:p w14:paraId="0E7CE516" w14:textId="68D4C8C8" w:rsidR="00697EC7" w:rsidRDefault="004D48EF" w:rsidP="00C872D0">
      <w:pPr>
        <w:pStyle w:val="ListParagraph"/>
        <w:numPr>
          <w:ilvl w:val="0"/>
          <w:numId w:val="34"/>
        </w:numPr>
        <w:tabs>
          <w:tab w:val="left" w:pos="5700"/>
        </w:tabs>
        <w:jc w:val="both"/>
      </w:pPr>
      <w:r>
        <w:t xml:space="preserve"> clone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1E19344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r w:rsidR="006210C4">
        <w:rPr>
          <w:rFonts w:ascii="Courier New" w:hAnsi="Courier New" w:cs="Courier New"/>
        </w:rPr>
        <w:t xml:space="preserve"> –n YOUR_NAMESPACE</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63DB101A" w:rsidR="009E5D6D" w:rsidRDefault="009E5D6D" w:rsidP="00FA7537">
      <w:pPr>
        <w:pStyle w:val="ListParagraph"/>
        <w:tabs>
          <w:tab w:val="left" w:pos="5700"/>
        </w:tabs>
        <w:ind w:left="1080"/>
        <w:jc w:val="both"/>
      </w:pPr>
      <w:r>
        <w:t>kubectl describe services rabbitmq-service</w:t>
      </w:r>
      <w:r w:rsidR="007F038D">
        <w:t xml:space="preserve"> </w:t>
      </w:r>
      <w:r w:rsidR="007F038D">
        <w:rPr>
          <w:rFonts w:ascii="Courier New" w:hAnsi="Courier New" w:cs="Courier New"/>
        </w:rPr>
        <w:t>–n YOUR_NAMESPACE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7E7EFED7"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r w:rsidR="007F038D">
        <w:rPr>
          <w:rFonts w:ascii="Courier New" w:hAnsi="Courier New" w:cs="Courier New"/>
        </w:rPr>
        <w:t xml:space="preserve"> </w:t>
      </w:r>
      <w:r w:rsidR="007F038D">
        <w:rPr>
          <w:rFonts w:ascii="Courier New" w:hAnsi="Courier New" w:cs="Courier New"/>
        </w:rPr>
        <w:t>–n YOUR_NAMESPACE</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3E1197BC" w:rsidR="007C2EEC" w:rsidRPr="007F038D" w:rsidRDefault="007C2EEC" w:rsidP="00FA7537">
      <w:pPr>
        <w:pStyle w:val="ListParagraph"/>
        <w:tabs>
          <w:tab w:val="left" w:pos="5700"/>
        </w:tabs>
        <w:ind w:left="1080"/>
        <w:jc w:val="both"/>
      </w:pPr>
      <w:r w:rsidRPr="00C872D0">
        <w:rPr>
          <w:rFonts w:ascii="Courier New" w:hAnsi="Courier New" w:cs="Courier New"/>
          <w:highlight w:val="lightGray"/>
        </w:rPr>
        <w:t>kubectl get services</w:t>
      </w:r>
      <w:r w:rsidR="007F038D">
        <w:rPr>
          <w:rFonts w:ascii="Courier New" w:hAnsi="Courier New" w:cs="Courier New"/>
        </w:rPr>
        <w:t xml:space="preserve"> </w:t>
      </w:r>
      <w:r w:rsidR="007F038D">
        <w:rPr>
          <w:rFonts w:ascii="Courier New" w:hAnsi="Courier New" w:cs="Courier New"/>
        </w:rPr>
        <w:t>–n YOUR_NAMESPACE</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5EC1F2"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r w:rsidR="007F038D">
        <w:rPr>
          <w:rFonts w:ascii="Courier New" w:hAnsi="Courier New" w:cs="Courier New"/>
        </w:rPr>
        <w:t xml:space="preserve"> </w:t>
      </w:r>
      <w:r w:rsidR="007F038D">
        <w:rPr>
          <w:rFonts w:ascii="Courier New" w:hAnsi="Courier New" w:cs="Courier New"/>
        </w:rPr>
        <w:t>–n YOUR_NAMESPACE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51772D58" w:rsidR="00961C27" w:rsidRPr="00961C27" w:rsidRDefault="00602236" w:rsidP="007F038D">
      <w:pPr>
        <w:pStyle w:val="ListParagraph"/>
        <w:tabs>
          <w:tab w:val="left" w:pos="5700"/>
        </w:tabs>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r w:rsidR="007F038D">
        <w:rPr>
          <w:rFonts w:ascii="Courier New" w:hAnsi="Courier New" w:cs="Courier New"/>
        </w:rPr>
        <w:t xml:space="preserve"> –n YOUR_NAMESPACE</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55BFBC82" w:rsidR="00961C27" w:rsidRPr="00961C27" w:rsidRDefault="00961C27" w:rsidP="007F038D">
      <w:pPr>
        <w:pStyle w:val="ListParagraph"/>
        <w:tabs>
          <w:tab w:val="left" w:pos="5700"/>
        </w:tabs>
        <w:rPr>
          <w:rFonts w:ascii="Courier New" w:hAnsi="Courier New" w:cs="Courier New"/>
        </w:rPr>
      </w:pPr>
      <w:r w:rsidRPr="00961C27">
        <w:rPr>
          <w:rFonts w:ascii="Courier New" w:hAnsi="Courier New" w:cs="Courier New"/>
        </w:rPr>
        <w:t>kubectl get pods --selector=app=currency-exchange</w:t>
      </w:r>
      <w:r w:rsidR="007F038D">
        <w:rPr>
          <w:rFonts w:ascii="Courier New" w:hAnsi="Courier New" w:cs="Courier New"/>
        </w:rPr>
        <w:t xml:space="preserve"> </w:t>
      </w:r>
      <w:r w:rsidR="007F038D">
        <w:rPr>
          <w:rFonts w:ascii="Courier New" w:hAnsi="Courier New" w:cs="Courier New"/>
        </w:rPr>
        <w:t xml:space="preserve"> –n YOUR_NAMESPACE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37AFBA3E" w:rsidR="00DB46AB" w:rsidRPr="00DB46AB" w:rsidRDefault="00DB46AB" w:rsidP="007F038D">
      <w:pPr>
        <w:pStyle w:val="ListParagraph"/>
        <w:tabs>
          <w:tab w:val="left" w:pos="5700"/>
        </w:tabs>
        <w:rPr>
          <w:rFonts w:ascii="Courier New" w:hAnsi="Courier New" w:cs="Courier New"/>
        </w:rPr>
      </w:pPr>
      <w:r w:rsidRPr="00DB46AB">
        <w:rPr>
          <w:rFonts w:ascii="Courier New" w:hAnsi="Courier New" w:cs="Courier New"/>
        </w:rPr>
        <w:t>kubectl describe services currency-exchange-service</w:t>
      </w:r>
      <w:r w:rsidR="007F038D">
        <w:rPr>
          <w:rFonts w:ascii="Courier New" w:hAnsi="Courier New" w:cs="Courier New"/>
        </w:rPr>
        <w:t xml:space="preserve"> –n YOUR_NAMESPACE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75BD8B7B"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w:t>
      </w:r>
      <w:r w:rsidR="007F038D">
        <w:rPr>
          <w:rFonts w:ascii="Courier New" w:hAnsi="Courier New" w:cs="Courier New"/>
        </w:rPr>
        <w:t>YOUR_NAMESPACE</w:t>
      </w:r>
      <w:r w:rsidRPr="00C872D0">
        <w:rPr>
          <w:rFonts w:ascii="Courier New" w:hAnsi="Courier New" w:cs="Courier New"/>
        </w:rPr>
        <w: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36423081" w:rsidR="00C52B64" w:rsidRPr="00C872D0" w:rsidRDefault="00946AF2" w:rsidP="007F038D">
      <w:pPr>
        <w:pStyle w:val="ListParagraph"/>
        <w:rPr>
          <w:rFonts w:ascii="Courier New" w:hAnsi="Courier New" w:cs="Courier New"/>
        </w:rPr>
      </w:pPr>
      <w:r w:rsidRPr="00C872D0">
        <w:rPr>
          <w:rFonts w:ascii="Courier New" w:hAnsi="Courier New" w:cs="Courier New"/>
        </w:rPr>
        <w:t>kubectl port-forward svc/currency-exchange-service</w:t>
      </w:r>
      <w:r w:rsidR="007F038D">
        <w:rPr>
          <w:rFonts w:ascii="Courier New" w:hAnsi="Courier New" w:cs="Courier New"/>
        </w:rPr>
        <w:t xml:space="preserve"> </w:t>
      </w:r>
      <w:r w:rsidR="007F038D">
        <w:rPr>
          <w:rFonts w:ascii="Courier New" w:hAnsi="Courier New" w:cs="Courier New"/>
        </w:rPr>
        <w:t xml:space="preserve"> –n YOUR_NAMESPACE</w:t>
      </w:r>
      <w:r w:rsidRPr="00C872D0">
        <w:rPr>
          <w:rFonts w:ascii="Courier New" w:hAnsi="Courier New" w:cs="Courier New"/>
        </w:rPr>
        <w:t xml:space="preserv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57B80E7"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w:t>
      </w:r>
      <w:r w:rsidR="007F038D">
        <w:rPr>
          <w:rFonts w:ascii="Consolas" w:hAnsi="Consolas" w:cs="Consolas"/>
          <w:color w:val="CE9178"/>
          <w:sz w:val="20"/>
          <w:szCs w:val="20"/>
        </w:rPr>
        <w:t>YOUR_NAMESPACE</w:t>
      </w:r>
      <w:r>
        <w:rPr>
          <w:rFonts w:ascii="Consolas" w:hAnsi="Consolas" w:cs="Consolas"/>
          <w:color w:val="CE9178"/>
          <w:sz w:val="20"/>
          <w:szCs w:val="20"/>
        </w:rPr>
        <w: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1CC36FB0"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r w:rsidR="007F038D">
        <w:rPr>
          <w:rFonts w:ascii="Courier New" w:hAnsi="Courier New" w:cs="Courier New"/>
        </w:rPr>
        <w:t xml:space="preserve"> –n YOUR_NAMESPACE</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2EBEB93F"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r w:rsidR="007F038D">
        <w:rPr>
          <w:rFonts w:ascii="Courier New" w:hAnsi="Courier New" w:cs="Courier New"/>
        </w:rPr>
        <w:t xml:space="preserve"> –n YOUR_NAMESPACE</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08AC23B5"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r w:rsidR="007809A7">
        <w:rPr>
          <w:rFonts w:ascii="Courier New" w:hAnsi="Courier New" w:cs="Courier New"/>
        </w:rPr>
        <w:t xml:space="preserve"> –n YOUR_NAMESPACE</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lastRenderedPageBreak/>
        <w:t>More detail about pods:</w:t>
      </w:r>
    </w:p>
    <w:p w14:paraId="221C187F" w14:textId="6322F383"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r w:rsidR="007809A7">
        <w:rPr>
          <w:rFonts w:ascii="Courier New" w:hAnsi="Courier New" w:cs="Courier New"/>
        </w:rPr>
        <w:t xml:space="preserve"> </w:t>
      </w:r>
      <w:r w:rsidR="007809A7">
        <w:rPr>
          <w:rFonts w:ascii="Courier New" w:hAnsi="Courier New" w:cs="Courier New"/>
        </w:rPr>
        <w:t xml:space="preserve"> –n YOUR_NAMESPACE</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4EE4C14E"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r w:rsidR="007809A7">
        <w:rPr>
          <w:rFonts w:ascii="Courier New" w:hAnsi="Courier New" w:cs="Courier New"/>
        </w:rPr>
        <w:t xml:space="preserve"> –n YOUR_NAMESPACE</w:t>
      </w:r>
    </w:p>
    <w:p w14:paraId="3EF30186" w14:textId="7130DE8B" w:rsidR="007B7C43" w:rsidRDefault="00FF5D69" w:rsidP="007B7C43">
      <w:pPr>
        <w:pStyle w:val="ListParagraph"/>
        <w:tabs>
          <w:tab w:val="left" w:pos="5700"/>
        </w:tabs>
        <w:jc w:val="both"/>
      </w:pPr>
      <w:r>
        <w:rPr>
          <w:noProof/>
        </w:rPr>
        <w:lastRenderedPageBreak/>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lastRenderedPageBreak/>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lastRenderedPageBreak/>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38D8A993"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6AEE36E1"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29D5CC50" w14:textId="66DFA53F" w:rsidR="00B66016" w:rsidRDefault="00A91F22" w:rsidP="00B66016">
      <w:pPr>
        <w:pStyle w:val="ListParagraph"/>
        <w:jc w:val="both"/>
      </w:pPr>
      <w:r>
        <w:rPr>
          <w:noProof/>
        </w:rPr>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lastRenderedPageBreak/>
        <w:t>Check replica set</w:t>
      </w:r>
    </w:p>
    <w:p w14:paraId="0378C760" w14:textId="4FBC44B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r w:rsidR="007809A7">
        <w:rPr>
          <w:rFonts w:ascii="Courier New" w:hAnsi="Courier New" w:cs="Courier New"/>
        </w:rPr>
        <w:t xml:space="preserve"> –n YOUR_NAMESPACE</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04A4AE0C"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r w:rsidR="007809A7">
        <w:rPr>
          <w:rFonts w:ascii="Courier New" w:hAnsi="Courier New" w:cs="Courier New"/>
        </w:rPr>
        <w:t xml:space="preserve"> –n YOUR_NAMESPACE</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3CB5B11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r w:rsidR="007809A7">
        <w:rPr>
          <w:rFonts w:ascii="Courier New" w:hAnsi="Courier New" w:cs="Courier New"/>
        </w:rPr>
        <w:t xml:space="preserve"> –n YOUR_NAMESPACE</w:t>
      </w:r>
    </w:p>
    <w:p w14:paraId="06222906" w14:textId="31F3AD5A" w:rsidR="00B66016" w:rsidRDefault="001B3773" w:rsidP="00B66016">
      <w:pPr>
        <w:pStyle w:val="ListParagraph"/>
        <w:tabs>
          <w:tab w:val="left" w:pos="5700"/>
        </w:tabs>
        <w:jc w:val="both"/>
      </w:pPr>
      <w:r>
        <w:rPr>
          <w:noProof/>
        </w:rPr>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5D1540C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w:t>
      </w:r>
      <w:r w:rsidR="007809A7">
        <w:rPr>
          <w:rFonts w:ascii="Courier New" w:hAnsi="Courier New" w:cs="Courier New"/>
        </w:rPr>
        <w:t>YOUR_NAMESPACE</w:t>
      </w:r>
      <w:r w:rsidRPr="00C872D0">
        <w:rPr>
          <w:rFonts w:ascii="Courier New" w:hAnsi="Courier New" w:cs="Courier New"/>
        </w:rPr>
        <w: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lastRenderedPageBreak/>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13633C02"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deployment.v1.apps/currency-exchange-d currency-exchange=sidie88/currency-exchange-sevice:v2</w:t>
      </w:r>
      <w:r w:rsidR="007809A7">
        <w:rPr>
          <w:rFonts w:ascii="Courier New" w:hAnsi="Courier New" w:cs="Courier New"/>
        </w:rPr>
        <w:t xml:space="preserve"> –n YOUR_NAMESPACE</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6101DC29"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r w:rsidR="007809A7">
        <w:rPr>
          <w:rFonts w:ascii="Courier New" w:hAnsi="Courier New" w:cs="Courier New"/>
        </w:rPr>
        <w:t xml:space="preserve"> –n YOUR_NAMESPACE</w:t>
      </w:r>
      <w:bookmarkStart w:id="1" w:name="_GoBack"/>
      <w:bookmarkEnd w:id="1"/>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F95EF" w14:textId="77777777" w:rsidR="006C7877" w:rsidRDefault="006C7877">
      <w:pPr>
        <w:spacing w:line="240" w:lineRule="auto"/>
      </w:pPr>
      <w:r>
        <w:separator/>
      </w:r>
    </w:p>
  </w:endnote>
  <w:endnote w:type="continuationSeparator" w:id="0">
    <w:p w14:paraId="79099F86" w14:textId="77777777" w:rsidR="006C7877" w:rsidRDefault="006C7877">
      <w:pPr>
        <w:spacing w:line="240" w:lineRule="auto"/>
      </w:pPr>
      <w:r>
        <w:continuationSeparator/>
      </w:r>
    </w:p>
  </w:endnote>
  <w:endnote w:type="continuationNotice" w:id="1">
    <w:p w14:paraId="2138E094" w14:textId="77777777" w:rsidR="006C7877" w:rsidRDefault="006C78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12A7F" w14:textId="77777777" w:rsidR="006C7877" w:rsidRDefault="006C7877">
      <w:pPr>
        <w:spacing w:line="240" w:lineRule="auto"/>
      </w:pPr>
      <w:r>
        <w:separator/>
      </w:r>
    </w:p>
  </w:footnote>
  <w:footnote w:type="continuationSeparator" w:id="0">
    <w:p w14:paraId="3CC70DFA" w14:textId="77777777" w:rsidR="006C7877" w:rsidRDefault="006C7877">
      <w:pPr>
        <w:spacing w:line="240" w:lineRule="auto"/>
      </w:pPr>
      <w:r>
        <w:continuationSeparator/>
      </w:r>
    </w:p>
  </w:footnote>
  <w:footnote w:type="continuationNotice" w:id="1">
    <w:p w14:paraId="544C28C6" w14:textId="77777777" w:rsidR="006C7877" w:rsidRDefault="006C7877">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A662D"/>
    <w:rsid w:val="001A728C"/>
    <w:rsid w:val="001B290F"/>
    <w:rsid w:val="001B3773"/>
    <w:rsid w:val="001B4ACA"/>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393"/>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210C4"/>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C7877"/>
    <w:rsid w:val="006D3A72"/>
    <w:rsid w:val="006D5EE3"/>
    <w:rsid w:val="006E12C0"/>
    <w:rsid w:val="006E5166"/>
    <w:rsid w:val="006F4D31"/>
    <w:rsid w:val="006F53EE"/>
    <w:rsid w:val="00717507"/>
    <w:rsid w:val="007263B8"/>
    <w:rsid w:val="00726D9C"/>
    <w:rsid w:val="00726F2C"/>
    <w:rsid w:val="00734DC0"/>
    <w:rsid w:val="00736D30"/>
    <w:rsid w:val="00742FF3"/>
    <w:rsid w:val="00760EE2"/>
    <w:rsid w:val="00762D0A"/>
    <w:rsid w:val="00776395"/>
    <w:rsid w:val="007809A7"/>
    <w:rsid w:val="0078378D"/>
    <w:rsid w:val="00794B27"/>
    <w:rsid w:val="00796D51"/>
    <w:rsid w:val="00797862"/>
    <w:rsid w:val="007A7846"/>
    <w:rsid w:val="007B0750"/>
    <w:rsid w:val="007B6642"/>
    <w:rsid w:val="007B689D"/>
    <w:rsid w:val="007B7C43"/>
    <w:rsid w:val="007C2EEC"/>
    <w:rsid w:val="007C65A1"/>
    <w:rsid w:val="007D0F94"/>
    <w:rsid w:val="007E2825"/>
    <w:rsid w:val="007F038D"/>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078CD"/>
    <w:rsid w:val="00B10488"/>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2AD5"/>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2657"/>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26D6F-9DD1-4A76-AC82-EE2CA82A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26</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2019-08-16T01:46:00Z</dcterms:modified>
</cp:coreProperties>
</file>